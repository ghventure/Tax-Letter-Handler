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page" w:tblpX="166" w:tblpY="241"/>
        <w:tblW w:w="50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961"/>
        <w:gridCol w:w="8434"/>
      </w:tblGrid>
      <w:tr w:rsidR="00351FE8" w14:paraId="25C40F4D" w14:textId="77777777" w:rsidTr="0035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0"/>
        </w:trPr>
        <w:tc>
          <w:tcPr>
            <w:tcW w:w="2961" w:type="dxa"/>
            <w:tcBorders>
              <w:top w:val="single" w:sz="4" w:space="0" w:color="BCB8AC" w:themeColor="text2" w:themeTint="66"/>
              <w:bottom w:val="none" w:sz="0" w:space="0" w:color="auto"/>
            </w:tcBorders>
          </w:tcPr>
          <w:p w14:paraId="1D1A6EF7" w14:textId="0152DD01" w:rsidR="00351FE8" w:rsidRPr="000D48C3" w:rsidRDefault="003B00FE" w:rsidP="00351FE8">
            <w:pPr>
              <w:pStyle w:val="CompanyName"/>
              <w:rPr>
                <w:b/>
                <w:bCs/>
                <w:color w:val="669748" w:themeColor="accent2" w:themeShade="BF"/>
              </w:rPr>
            </w:pPr>
            <w:r>
              <w:rPr>
                <w:b/>
                <w:bCs/>
                <w:color w:val="669748" w:themeColor="accent2" w:themeShade="BF"/>
              </w:rPr>
              <w:t xml:space="preserve">    </w:t>
            </w:r>
            <w:r w:rsidR="00351FE8" w:rsidRPr="000D48C3">
              <w:rPr>
                <w:b/>
                <w:bCs/>
                <w:color w:val="669748" w:themeColor="accent2" w:themeShade="BF"/>
              </w:rPr>
              <w:t>The Green House Venture</w:t>
            </w:r>
          </w:p>
          <w:p w14:paraId="1A1FCACE" w14:textId="38713C5F" w:rsidR="00351FE8" w:rsidRPr="001B30F4" w:rsidRDefault="003B00FE" w:rsidP="00351FE8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4229 Flora Place</w:t>
            </w:r>
            <w:r w:rsidR="00351FE8" w:rsidRPr="001B30F4">
              <w:rPr>
                <w:b w:val="0"/>
              </w:rPr>
              <w:br/>
            </w: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Saint Louis, Missouri 63110</w:t>
            </w:r>
          </w:p>
        </w:tc>
        <w:tc>
          <w:tcPr>
            <w:tcW w:w="8434" w:type="dxa"/>
            <w:tcBorders>
              <w:bottom w:val="none" w:sz="0" w:space="0" w:color="auto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                                    Terry Donohue</w:t>
              <w:br/>
              <w:t xml:space="preserve">                                    1715 Fawnvalley Drive</w:t>
              <w:br/>
              <w:t xml:space="preserve">                                    Des Peres, MO 63131</w:t>
            </w:r>
          </w:p>
        </w:tc>
      </w:tr>
    </w:tbl>
    <w:p w14:paraId="71A5DF64" w14:textId="46B5E3E5" w:rsidR="00796EE1" w:rsidRDefault="00796EE1" w:rsidP="002F7FB5"/>
    <w:sectPr w:rsidR="00796EE1" w:rsidSect="002D0285">
      <w:pgSz w:w="13680" w:h="5940" w:orient="landscape" w:code="20"/>
      <w:pgMar w:top="360" w:right="1253" w:bottom="0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1DEE" w14:textId="77777777" w:rsidR="00AF36FD" w:rsidRDefault="00AF36FD" w:rsidP="004E0655">
      <w:pPr>
        <w:spacing w:line="240" w:lineRule="auto"/>
      </w:pPr>
      <w:r>
        <w:separator/>
      </w:r>
    </w:p>
  </w:endnote>
  <w:endnote w:type="continuationSeparator" w:id="0">
    <w:p w14:paraId="57E3080F" w14:textId="77777777" w:rsidR="00AF36FD" w:rsidRDefault="00AF36FD" w:rsidP="004E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5A59" w14:textId="77777777" w:rsidR="00AF36FD" w:rsidRDefault="00AF36FD" w:rsidP="004E0655">
      <w:pPr>
        <w:spacing w:line="240" w:lineRule="auto"/>
      </w:pPr>
      <w:r>
        <w:separator/>
      </w:r>
    </w:p>
  </w:footnote>
  <w:footnote w:type="continuationSeparator" w:id="0">
    <w:p w14:paraId="7EB0B34D" w14:textId="77777777" w:rsidR="00AF36FD" w:rsidRDefault="00AF36FD" w:rsidP="004E0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E8E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FE178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BE10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AE0A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42B1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08917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ED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E8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9C9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C0A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29072">
    <w:abstractNumId w:val="9"/>
  </w:num>
  <w:num w:numId="2" w16cid:durableId="1610821118">
    <w:abstractNumId w:val="7"/>
  </w:num>
  <w:num w:numId="3" w16cid:durableId="693070080">
    <w:abstractNumId w:val="6"/>
  </w:num>
  <w:num w:numId="4" w16cid:durableId="807282437">
    <w:abstractNumId w:val="5"/>
  </w:num>
  <w:num w:numId="5" w16cid:durableId="1222249206">
    <w:abstractNumId w:val="4"/>
  </w:num>
  <w:num w:numId="6" w16cid:durableId="613250167">
    <w:abstractNumId w:val="8"/>
  </w:num>
  <w:num w:numId="7" w16cid:durableId="326324739">
    <w:abstractNumId w:val="3"/>
  </w:num>
  <w:num w:numId="8" w16cid:durableId="1787583747">
    <w:abstractNumId w:val="2"/>
  </w:num>
  <w:num w:numId="9" w16cid:durableId="431359404">
    <w:abstractNumId w:val="1"/>
  </w:num>
  <w:num w:numId="10" w16cid:durableId="9016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C3"/>
    <w:rsid w:val="0004649F"/>
    <w:rsid w:val="00046CC4"/>
    <w:rsid w:val="0005214E"/>
    <w:rsid w:val="00073F23"/>
    <w:rsid w:val="000767C0"/>
    <w:rsid w:val="00081334"/>
    <w:rsid w:val="0009319A"/>
    <w:rsid w:val="000A3D3B"/>
    <w:rsid w:val="000D21C3"/>
    <w:rsid w:val="000D48C3"/>
    <w:rsid w:val="00130798"/>
    <w:rsid w:val="00140841"/>
    <w:rsid w:val="00141D9E"/>
    <w:rsid w:val="00151D20"/>
    <w:rsid w:val="0018365F"/>
    <w:rsid w:val="00184C0A"/>
    <w:rsid w:val="001A5C02"/>
    <w:rsid w:val="001A61AE"/>
    <w:rsid w:val="001A6295"/>
    <w:rsid w:val="001B08A6"/>
    <w:rsid w:val="001B30F4"/>
    <w:rsid w:val="001B367B"/>
    <w:rsid w:val="001D71FF"/>
    <w:rsid w:val="001E708C"/>
    <w:rsid w:val="001F2EA7"/>
    <w:rsid w:val="00200E7F"/>
    <w:rsid w:val="00216BFE"/>
    <w:rsid w:val="00233C30"/>
    <w:rsid w:val="0028074D"/>
    <w:rsid w:val="00283EB3"/>
    <w:rsid w:val="002843B1"/>
    <w:rsid w:val="002920E4"/>
    <w:rsid w:val="002C39E7"/>
    <w:rsid w:val="002D0285"/>
    <w:rsid w:val="002D13AA"/>
    <w:rsid w:val="002D22BD"/>
    <w:rsid w:val="002F7FB5"/>
    <w:rsid w:val="00312D58"/>
    <w:rsid w:val="0032174E"/>
    <w:rsid w:val="0032462E"/>
    <w:rsid w:val="003302EE"/>
    <w:rsid w:val="00346C32"/>
    <w:rsid w:val="00351FE8"/>
    <w:rsid w:val="003521F8"/>
    <w:rsid w:val="00356CD1"/>
    <w:rsid w:val="00367A8E"/>
    <w:rsid w:val="003736EC"/>
    <w:rsid w:val="00380E2E"/>
    <w:rsid w:val="003B00FE"/>
    <w:rsid w:val="003E4AF1"/>
    <w:rsid w:val="003F5E50"/>
    <w:rsid w:val="00445DEC"/>
    <w:rsid w:val="00465D14"/>
    <w:rsid w:val="00474D3E"/>
    <w:rsid w:val="00476615"/>
    <w:rsid w:val="00486A13"/>
    <w:rsid w:val="00491331"/>
    <w:rsid w:val="004A6A2F"/>
    <w:rsid w:val="004B23B4"/>
    <w:rsid w:val="004B7159"/>
    <w:rsid w:val="004D010D"/>
    <w:rsid w:val="004D34A6"/>
    <w:rsid w:val="004E0655"/>
    <w:rsid w:val="004F4779"/>
    <w:rsid w:val="00526DB8"/>
    <w:rsid w:val="0054023C"/>
    <w:rsid w:val="00546E11"/>
    <w:rsid w:val="00560F48"/>
    <w:rsid w:val="005706BB"/>
    <w:rsid w:val="005822CA"/>
    <w:rsid w:val="005B7429"/>
    <w:rsid w:val="005C0B6A"/>
    <w:rsid w:val="005D4A5F"/>
    <w:rsid w:val="005E6F27"/>
    <w:rsid w:val="005F5BA9"/>
    <w:rsid w:val="00602252"/>
    <w:rsid w:val="00633D0E"/>
    <w:rsid w:val="00651E58"/>
    <w:rsid w:val="006523CE"/>
    <w:rsid w:val="006761F2"/>
    <w:rsid w:val="00685658"/>
    <w:rsid w:val="006A3BC9"/>
    <w:rsid w:val="006A3CA6"/>
    <w:rsid w:val="006B5586"/>
    <w:rsid w:val="006D3094"/>
    <w:rsid w:val="00713834"/>
    <w:rsid w:val="00721B9B"/>
    <w:rsid w:val="00724C46"/>
    <w:rsid w:val="00731732"/>
    <w:rsid w:val="0076765D"/>
    <w:rsid w:val="00775382"/>
    <w:rsid w:val="00796EE1"/>
    <w:rsid w:val="007F11C6"/>
    <w:rsid w:val="00826A90"/>
    <w:rsid w:val="0084274A"/>
    <w:rsid w:val="008621A0"/>
    <w:rsid w:val="00894C34"/>
    <w:rsid w:val="008A4963"/>
    <w:rsid w:val="008C37CE"/>
    <w:rsid w:val="008F4195"/>
    <w:rsid w:val="00903960"/>
    <w:rsid w:val="009320FC"/>
    <w:rsid w:val="0099414D"/>
    <w:rsid w:val="009A1502"/>
    <w:rsid w:val="009A5A46"/>
    <w:rsid w:val="009B144C"/>
    <w:rsid w:val="009B3A3A"/>
    <w:rsid w:val="009D4924"/>
    <w:rsid w:val="009F0BDD"/>
    <w:rsid w:val="00A113CF"/>
    <w:rsid w:val="00A12D08"/>
    <w:rsid w:val="00A3378E"/>
    <w:rsid w:val="00A3434C"/>
    <w:rsid w:val="00A5071E"/>
    <w:rsid w:val="00A56946"/>
    <w:rsid w:val="00A746BF"/>
    <w:rsid w:val="00AB7370"/>
    <w:rsid w:val="00AE55D4"/>
    <w:rsid w:val="00AF36FD"/>
    <w:rsid w:val="00AF3EC6"/>
    <w:rsid w:val="00B06235"/>
    <w:rsid w:val="00B220A1"/>
    <w:rsid w:val="00B316E3"/>
    <w:rsid w:val="00B40D38"/>
    <w:rsid w:val="00B505BC"/>
    <w:rsid w:val="00B55CCA"/>
    <w:rsid w:val="00B83BA2"/>
    <w:rsid w:val="00BB3624"/>
    <w:rsid w:val="00C04226"/>
    <w:rsid w:val="00C5706D"/>
    <w:rsid w:val="00CB5919"/>
    <w:rsid w:val="00CC56F8"/>
    <w:rsid w:val="00CD6994"/>
    <w:rsid w:val="00CD7157"/>
    <w:rsid w:val="00CF1EC9"/>
    <w:rsid w:val="00D069B7"/>
    <w:rsid w:val="00D07884"/>
    <w:rsid w:val="00D21E37"/>
    <w:rsid w:val="00D2599D"/>
    <w:rsid w:val="00D27F64"/>
    <w:rsid w:val="00D36628"/>
    <w:rsid w:val="00D5035F"/>
    <w:rsid w:val="00D62AF4"/>
    <w:rsid w:val="00D84B78"/>
    <w:rsid w:val="00D85226"/>
    <w:rsid w:val="00D876E7"/>
    <w:rsid w:val="00D97620"/>
    <w:rsid w:val="00DC4684"/>
    <w:rsid w:val="00DD7F6B"/>
    <w:rsid w:val="00E079D4"/>
    <w:rsid w:val="00E41448"/>
    <w:rsid w:val="00E4525C"/>
    <w:rsid w:val="00E54545"/>
    <w:rsid w:val="00E550F1"/>
    <w:rsid w:val="00E7539E"/>
    <w:rsid w:val="00E92D3F"/>
    <w:rsid w:val="00E936AC"/>
    <w:rsid w:val="00E9494E"/>
    <w:rsid w:val="00EA6996"/>
    <w:rsid w:val="00EA7901"/>
    <w:rsid w:val="00ED41B2"/>
    <w:rsid w:val="00EF2487"/>
    <w:rsid w:val="00F24326"/>
    <w:rsid w:val="00F3282F"/>
    <w:rsid w:val="00F51124"/>
    <w:rsid w:val="00F532EB"/>
    <w:rsid w:val="00F60D8D"/>
    <w:rsid w:val="00F67123"/>
    <w:rsid w:val="00F74FE8"/>
    <w:rsid w:val="00F82DB0"/>
    <w:rsid w:val="00F8781E"/>
    <w:rsid w:val="00F92564"/>
    <w:rsid w:val="00FB63D4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94E31"/>
  <w15:docId w15:val="{B2E5511D-A43C-4E94-B56A-7E4B2374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sz w:val="24"/>
        <w:szCs w:val="24"/>
        <w:lang w:val="en-US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2F"/>
  </w:style>
  <w:style w:type="paragraph" w:styleId="Heading1">
    <w:name w:val="heading 1"/>
    <w:basedOn w:val="Normal"/>
    <w:next w:val="Normal"/>
    <w:link w:val="Heading1Char"/>
    <w:uiPriority w:val="9"/>
    <w:qFormat/>
    <w:rsid w:val="00184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E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E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E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A"/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  <w:pPr>
      <w:spacing w:line="240" w:lineRule="auto"/>
    </w:pPr>
  </w:style>
  <w:style w:type="paragraph" w:customStyle="1" w:styleId="CompanyName">
    <w:name w:val="Company Name"/>
    <w:basedOn w:val="Normal"/>
    <w:next w:val="Normal"/>
    <w:uiPriority w:val="1"/>
    <w:qFormat/>
    <w:rsid w:val="00F51124"/>
    <w:pPr>
      <w:spacing w:before="120"/>
    </w:pPr>
    <w:rPr>
      <w:b/>
      <w:bCs/>
      <w:color w:val="DF1010" w:themeColor="accent1" w:themeShade="BF"/>
    </w:rPr>
  </w:style>
  <w:style w:type="paragraph" w:customStyle="1" w:styleId="RecipientName">
    <w:name w:val="Recipient Name"/>
    <w:basedOn w:val="Normal"/>
    <w:next w:val="Normal"/>
    <w:uiPriority w:val="1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84C0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E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EE1"/>
  </w:style>
  <w:style w:type="paragraph" w:styleId="BlockText">
    <w:name w:val="Block Text"/>
    <w:basedOn w:val="Normal"/>
    <w:uiPriority w:val="99"/>
    <w:semiHidden/>
    <w:unhideWhenUsed/>
    <w:rsid w:val="00184C0A"/>
    <w:pPr>
      <w:pBdr>
        <w:top w:val="single" w:sz="2" w:space="10" w:color="F24F4F" w:themeColor="accent1" w:shadow="1"/>
        <w:left w:val="single" w:sz="2" w:space="10" w:color="F24F4F" w:themeColor="accent1" w:shadow="1"/>
        <w:bottom w:val="single" w:sz="2" w:space="10" w:color="F24F4F" w:themeColor="accent1" w:shadow="1"/>
        <w:right w:val="single" w:sz="2" w:space="10" w:color="F24F4F" w:themeColor="accent1" w:shadow="1"/>
      </w:pBdr>
      <w:ind w:left="1152" w:right="1152"/>
    </w:pPr>
    <w:rPr>
      <w:i/>
      <w:iCs/>
      <w:color w:val="DF101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EE1"/>
  </w:style>
  <w:style w:type="paragraph" w:styleId="BodyText2">
    <w:name w:val="Body Text 2"/>
    <w:basedOn w:val="Normal"/>
    <w:link w:val="BodyText2Char"/>
    <w:uiPriority w:val="99"/>
    <w:semiHidden/>
    <w:unhideWhenUsed/>
    <w:rsid w:val="00796E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EE1"/>
  </w:style>
  <w:style w:type="paragraph" w:styleId="BodyText3">
    <w:name w:val="Body Text 3"/>
    <w:basedOn w:val="Normal"/>
    <w:link w:val="BodyText3Char"/>
    <w:uiPriority w:val="99"/>
    <w:semiHidden/>
    <w:unhideWhenUsed/>
    <w:rsid w:val="00796EE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EE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EE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EE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EE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EE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E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EE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EE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EE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796EE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EE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EE1"/>
  </w:style>
  <w:style w:type="table" w:styleId="ColorfulGrid">
    <w:name w:val="Colorful Grid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6EE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EE1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EE1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EE1"/>
  </w:style>
  <w:style w:type="character" w:customStyle="1" w:styleId="DateChar">
    <w:name w:val="Date Char"/>
    <w:basedOn w:val="DefaultParagraphFont"/>
    <w:link w:val="Date"/>
    <w:uiPriority w:val="99"/>
    <w:semiHidden/>
    <w:rsid w:val="00796EE1"/>
  </w:style>
  <w:style w:type="paragraph" w:styleId="DocumentMap">
    <w:name w:val="Document Map"/>
    <w:basedOn w:val="Normal"/>
    <w:link w:val="DocumentMap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EE1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EE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EE1"/>
  </w:style>
  <w:style w:type="character" w:styleId="Emphasis">
    <w:name w:val="Emphasis"/>
    <w:basedOn w:val="DefaultParagraphFont"/>
    <w:uiPriority w:val="20"/>
    <w:semiHidden/>
    <w:unhideWhenUsed/>
    <w:qFormat/>
    <w:rsid w:val="00796EE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EE1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EE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A3434C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C0A"/>
    <w:rPr>
      <w:color w:val="7B4968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5DE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DEC"/>
  </w:style>
  <w:style w:type="character" w:styleId="FootnoteReference">
    <w:name w:val="foot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EE1"/>
    <w:rPr>
      <w:sz w:val="22"/>
      <w:szCs w:val="20"/>
    </w:rPr>
  </w:style>
  <w:style w:type="table" w:styleId="GridTable1Light">
    <w:name w:val="Grid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3">
    <w:name w:val="Grid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5DE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DE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E1"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E1"/>
    <w:rPr>
      <w:rFonts w:asciiTheme="majorHAnsi" w:eastAsiaTheme="majorEastAsia" w:hAnsiTheme="majorHAnsi" w:cstheme="majorBidi"/>
      <w:color w:val="DF10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E1"/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E1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E1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796EE1"/>
  </w:style>
  <w:style w:type="paragraph" w:styleId="HTMLAddress">
    <w:name w:val="HTML Address"/>
    <w:basedOn w:val="Normal"/>
    <w:link w:val="HTMLAddressChar"/>
    <w:uiPriority w:val="99"/>
    <w:semiHidden/>
    <w:unhideWhenUsed/>
    <w:rsid w:val="00796EE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EE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796E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96EE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E1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96EE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96E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6A2F"/>
    <w:rPr>
      <w:color w:val="8E660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EE1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EE1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EE1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EE1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EE1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EE1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EE1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EE1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EE1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EE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84C0A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84C0A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84C0A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84C0A"/>
    <w:rPr>
      <w:b/>
      <w:bCs/>
      <w:caps w:val="0"/>
      <w:smallCaps/>
      <w:color w:val="DF101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96E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96EE1"/>
  </w:style>
  <w:style w:type="paragraph" w:styleId="List">
    <w:name w:val="List"/>
    <w:basedOn w:val="Normal"/>
    <w:uiPriority w:val="99"/>
    <w:semiHidden/>
    <w:unhideWhenUsed/>
    <w:rsid w:val="00796EE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EE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EE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EE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EE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EE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EE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EE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EE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EE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EE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EE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EE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EE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EE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EE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EE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EE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EE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EE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796EE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2">
    <w:name w:val="List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3">
    <w:name w:val="List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96E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EE1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E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EE1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96EE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96EE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EE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EE1"/>
  </w:style>
  <w:style w:type="character" w:styleId="PageNumber">
    <w:name w:val="page number"/>
    <w:basedOn w:val="DefaultParagraphFont"/>
    <w:uiPriority w:val="99"/>
    <w:semiHidden/>
    <w:unhideWhenUsed/>
    <w:rsid w:val="00796EE1"/>
  </w:style>
  <w:style w:type="table" w:styleId="PlainTable1">
    <w:name w:val="Plain Table 1"/>
    <w:basedOn w:val="TableNormal"/>
    <w:uiPriority w:val="41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EE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96EE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6EE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EE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EE1"/>
  </w:style>
  <w:style w:type="paragraph" w:styleId="Signature">
    <w:name w:val="Signature"/>
    <w:basedOn w:val="Normal"/>
    <w:link w:val="Signature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EE1"/>
  </w:style>
  <w:style w:type="character" w:styleId="Strong">
    <w:name w:val="Strong"/>
    <w:basedOn w:val="DefaultParagraphFont"/>
    <w:uiPriority w:val="3"/>
    <w:semiHidden/>
    <w:unhideWhenUsed/>
    <w:qFormat/>
    <w:rsid w:val="00796EE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96EE1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96EE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96E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96EE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796EE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96EE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96EE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96E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96E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96EE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96EE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96EE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96EE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96E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96EE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96EE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96EE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96EE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96E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96E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96EE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96E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EE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EE1"/>
  </w:style>
  <w:style w:type="table" w:styleId="TableProfessional">
    <w:name w:val="Table Professional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96E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96E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96E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9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semiHidden/>
    <w:unhideWhenUsed/>
    <w:qFormat/>
    <w:rsid w:val="00796EE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semiHidden/>
    <w:rsid w:val="00796E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6EE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EE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E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EE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EE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EE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EE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EE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EE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EE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EE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A2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jackc\Downloads\tf03978641_win32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tf03978641_win32.dotx</Template>
  <TotalTime>13</TotalTime>
  <Pages>1</Pages>
  <Words>35</Words>
  <Characters>216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4</cp:revision>
  <cp:lastPrinted>2025-08-26T14:42:00Z</cp:lastPrinted>
  <dcterms:created xsi:type="dcterms:W3CDTF">2025-12-30T01:24:00Z</dcterms:created>
  <dcterms:modified xsi:type="dcterms:W3CDTF">2025-12-30T06:32:00Z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